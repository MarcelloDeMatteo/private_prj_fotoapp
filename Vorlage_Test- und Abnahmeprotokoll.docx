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Step-by-Step"/>
        <w:tblW w:w="0" w:type="auto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4416"/>
        <w:gridCol w:w="4646"/>
      </w:tblGrid>
      <w:tr w:rsidR="0073120A" w:rsidRPr="0073120A" w14:paraId="0E2AA293" w14:textId="77777777" w:rsidTr="007312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062" w:type="dxa"/>
            <w:gridSpan w:val="2"/>
            <w:shd w:val="clear" w:color="auto" w:fill="008094"/>
          </w:tcPr>
          <w:p w14:paraId="36A5B557" w14:textId="4B50FF04" w:rsidR="0073120A" w:rsidRPr="0073120A" w:rsidRDefault="0024371C" w:rsidP="006175A2">
            <w:pPr>
              <w:rPr>
                <w:rFonts w:ascii="Arial" w:hAnsi="Arial" w:cs="Arial"/>
                <w:bCs/>
                <w:color w:val="FFFFFF" w:themeColor="background1"/>
                <w:sz w:val="21"/>
              </w:rPr>
            </w:pPr>
            <w:r>
              <w:rPr>
                <w:rFonts w:ascii="Arial" w:hAnsi="Arial" w:cs="Arial"/>
                <w:color w:val="FFFFFF" w:themeColor="background1"/>
                <w:sz w:val="21"/>
              </w:rPr>
              <w:t>Test- &amp; Abnahmeprotokoll</w:t>
            </w:r>
          </w:p>
        </w:tc>
      </w:tr>
      <w:tr w:rsidR="0073120A" w:rsidRPr="0073120A" w14:paraId="7CFDACC1" w14:textId="77777777" w:rsidTr="007312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416" w:type="dxa"/>
            <w:shd w:val="clear" w:color="auto" w:fill="FBE4D5" w:themeFill="accent2" w:themeFillTint="33"/>
          </w:tcPr>
          <w:p w14:paraId="14AB9E52" w14:textId="272EB148" w:rsidR="0073120A" w:rsidRPr="0073120A" w:rsidRDefault="0024371C" w:rsidP="006175A2">
            <w:pPr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/>
                <w:sz w:val="21"/>
              </w:rPr>
              <w:t>Applikation</w:t>
            </w:r>
          </w:p>
        </w:tc>
        <w:tc>
          <w:tcPr>
            <w:tcW w:w="4646" w:type="dxa"/>
            <w:shd w:val="clear" w:color="auto" w:fill="FBE4D5" w:themeFill="accent2" w:themeFillTint="33"/>
          </w:tcPr>
          <w:p w14:paraId="16E57D1E" w14:textId="1FD11C0C" w:rsidR="0073120A" w:rsidRPr="0073120A" w:rsidRDefault="0024371C" w:rsidP="006175A2">
            <w:pPr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/>
                <w:sz w:val="21"/>
              </w:rPr>
              <w:t>Version / Stand:</w:t>
            </w:r>
          </w:p>
        </w:tc>
      </w:tr>
      <w:tr w:rsidR="0073120A" w:rsidRPr="0073120A" w14:paraId="2F33C99D" w14:textId="77777777" w:rsidTr="007312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416" w:type="dxa"/>
            <w:shd w:val="clear" w:color="auto" w:fill="auto"/>
          </w:tcPr>
          <w:p w14:paraId="71196208" w14:textId="77777777" w:rsidR="0073120A" w:rsidRPr="0073120A" w:rsidRDefault="0073120A" w:rsidP="006175A2">
            <w:pPr>
              <w:rPr>
                <w:rFonts w:ascii="Arial" w:hAnsi="Arial" w:cs="Arial"/>
                <w:sz w:val="21"/>
              </w:rPr>
            </w:pPr>
          </w:p>
        </w:tc>
        <w:tc>
          <w:tcPr>
            <w:tcW w:w="4646" w:type="dxa"/>
            <w:shd w:val="clear" w:color="auto" w:fill="auto"/>
          </w:tcPr>
          <w:p w14:paraId="75D2B341" w14:textId="1A2B9377" w:rsidR="0073120A" w:rsidRPr="0073120A" w:rsidRDefault="0073120A" w:rsidP="0015617B">
            <w:pPr>
              <w:rPr>
                <w:rFonts w:ascii="Arial" w:hAnsi="Arial" w:cs="Arial"/>
                <w:sz w:val="21"/>
              </w:rPr>
            </w:pPr>
          </w:p>
        </w:tc>
      </w:tr>
      <w:tr w:rsidR="0073120A" w:rsidRPr="0073120A" w14:paraId="689F0BCE" w14:textId="77777777" w:rsidTr="007312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416" w:type="dxa"/>
            <w:shd w:val="clear" w:color="auto" w:fill="FBE4D5" w:themeFill="accent2" w:themeFillTint="33"/>
          </w:tcPr>
          <w:p w14:paraId="7990D2B2" w14:textId="3C54A0CB" w:rsidR="0073120A" w:rsidRPr="0073120A" w:rsidRDefault="007F2350" w:rsidP="006175A2">
            <w:pPr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/>
                <w:sz w:val="21"/>
              </w:rPr>
              <w:t>Datum</w:t>
            </w:r>
          </w:p>
        </w:tc>
        <w:tc>
          <w:tcPr>
            <w:tcW w:w="4646" w:type="dxa"/>
            <w:shd w:val="clear" w:color="auto" w:fill="FBE4D5" w:themeFill="accent2" w:themeFillTint="33"/>
          </w:tcPr>
          <w:p w14:paraId="43EFFBE3" w14:textId="504D84CD" w:rsidR="0073120A" w:rsidRPr="0073120A" w:rsidRDefault="0073120A" w:rsidP="006175A2">
            <w:pPr>
              <w:rPr>
                <w:rFonts w:ascii="Arial" w:hAnsi="Arial" w:cs="Arial"/>
                <w:sz w:val="21"/>
              </w:rPr>
            </w:pPr>
          </w:p>
        </w:tc>
      </w:tr>
      <w:tr w:rsidR="0073120A" w:rsidRPr="0073120A" w14:paraId="37675417" w14:textId="77777777" w:rsidTr="007312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416" w:type="dxa"/>
            <w:shd w:val="clear" w:color="auto" w:fill="auto"/>
          </w:tcPr>
          <w:p w14:paraId="01012A13" w14:textId="5F5AA1EA" w:rsidR="0015617B" w:rsidRPr="0073120A" w:rsidRDefault="0015617B" w:rsidP="007F2350">
            <w:pPr>
              <w:rPr>
                <w:rFonts w:ascii="Arial" w:hAnsi="Arial" w:cs="Arial"/>
                <w:sz w:val="21"/>
              </w:rPr>
            </w:pPr>
          </w:p>
        </w:tc>
        <w:tc>
          <w:tcPr>
            <w:tcW w:w="4646" w:type="dxa"/>
            <w:shd w:val="clear" w:color="auto" w:fill="auto"/>
          </w:tcPr>
          <w:p w14:paraId="24B7BA00" w14:textId="14C4F39B" w:rsidR="0073120A" w:rsidRPr="0073120A" w:rsidRDefault="0073120A" w:rsidP="007F2350">
            <w:pPr>
              <w:rPr>
                <w:rFonts w:ascii="Arial" w:hAnsi="Arial" w:cs="Arial"/>
                <w:sz w:val="21"/>
              </w:rPr>
            </w:pPr>
          </w:p>
        </w:tc>
      </w:tr>
      <w:tr w:rsidR="0073120A" w:rsidRPr="0073120A" w14:paraId="2A3E5BD7" w14:textId="77777777" w:rsidTr="007312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062" w:type="dxa"/>
            <w:gridSpan w:val="2"/>
            <w:shd w:val="clear" w:color="auto" w:fill="008094"/>
          </w:tcPr>
          <w:p w14:paraId="2034F241" w14:textId="17553544" w:rsidR="0073120A" w:rsidRPr="0073120A" w:rsidRDefault="007F2350" w:rsidP="006175A2">
            <w:pPr>
              <w:rPr>
                <w:rFonts w:ascii="Arial" w:hAnsi="Arial" w:cs="Arial"/>
                <w:bCs/>
                <w:color w:val="FFFFFF" w:themeColor="background1"/>
                <w:sz w:val="21"/>
              </w:rPr>
            </w:pPr>
            <w:r>
              <w:rPr>
                <w:rFonts w:ascii="Arial" w:hAnsi="Arial" w:cs="Arial"/>
                <w:color w:val="FFFFFF" w:themeColor="background1"/>
                <w:sz w:val="21"/>
              </w:rPr>
              <w:t xml:space="preserve">Getestete Funktionen </w:t>
            </w:r>
            <w:r w:rsidRPr="007F2350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(Bei Bedarf ankreuzen)</w:t>
            </w:r>
          </w:p>
        </w:tc>
      </w:tr>
      <w:tr w:rsidR="0073120A" w:rsidRPr="0073120A" w14:paraId="6BAF1F09" w14:textId="77777777" w:rsidTr="0073120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416" w:type="dxa"/>
            <w:shd w:val="clear" w:color="auto" w:fill="auto"/>
          </w:tcPr>
          <w:p w14:paraId="0EDC7422" w14:textId="0045C60D" w:rsidR="0073120A" w:rsidRDefault="007F2350" w:rsidP="006175A2">
            <w:pPr>
              <w:rPr>
                <w:rFonts w:ascii="Arial" w:hAnsi="Arial" w:cs="Arial"/>
                <w:sz w:val="21"/>
              </w:rPr>
            </w:pPr>
            <w:sdt>
              <w:sdtPr>
                <w:rPr>
                  <w:rFonts w:ascii="Arial" w:hAnsi="Arial" w:cs="Arial"/>
                  <w:sz w:val="21"/>
                </w:rPr>
                <w:id w:val="16616659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 w:val="21"/>
                  </w:rPr>
                  <w:t>☐</w:t>
                </w:r>
              </w:sdtContent>
            </w:sdt>
            <w:r>
              <w:rPr>
                <w:rFonts w:ascii="Arial" w:hAnsi="Arial" w:cs="Arial"/>
                <w:sz w:val="21"/>
              </w:rPr>
              <w:t xml:space="preserve"> Hauptfunktion funktioniert</w:t>
            </w:r>
          </w:p>
          <w:p w14:paraId="16317AA7" w14:textId="77777777" w:rsidR="007F2350" w:rsidRDefault="007F2350" w:rsidP="006175A2">
            <w:pPr>
              <w:rPr>
                <w:rFonts w:ascii="Arial" w:hAnsi="Arial" w:cs="Arial"/>
                <w:sz w:val="21"/>
              </w:rPr>
            </w:pPr>
            <w:sdt>
              <w:sdtPr>
                <w:rPr>
                  <w:rFonts w:ascii="Arial" w:hAnsi="Arial" w:cs="Arial"/>
                  <w:sz w:val="21"/>
                </w:rPr>
                <w:id w:val="-1503693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 w:val="21"/>
                  </w:rPr>
                  <w:t>☐</w:t>
                </w:r>
              </w:sdtContent>
            </w:sdt>
            <w:r>
              <w:rPr>
                <w:rFonts w:ascii="Arial" w:hAnsi="Arial" w:cs="Arial"/>
                <w:sz w:val="21"/>
              </w:rPr>
              <w:t xml:space="preserve"> </w:t>
            </w:r>
            <w:r w:rsidRPr="007F2350">
              <w:rPr>
                <w:rFonts w:ascii="Arial" w:hAnsi="Arial" w:cs="Arial"/>
                <w:sz w:val="21"/>
              </w:rPr>
              <w:t>Daten werden korrekt gespeichert</w:t>
            </w:r>
            <w:r w:rsidRPr="007F2350">
              <w:rPr>
                <w:rFonts w:ascii="Arial" w:hAnsi="Arial" w:cs="Arial"/>
                <w:sz w:val="21"/>
              </w:rPr>
              <w:t xml:space="preserve"> </w:t>
            </w:r>
          </w:p>
          <w:p w14:paraId="12B1A17F" w14:textId="632FF495" w:rsidR="007F2350" w:rsidRDefault="007F2350" w:rsidP="006175A2">
            <w:pPr>
              <w:rPr>
                <w:rFonts w:ascii="Arial" w:hAnsi="Arial" w:cs="Arial"/>
                <w:sz w:val="21"/>
              </w:rPr>
            </w:pPr>
            <w:sdt>
              <w:sdtPr>
                <w:rPr>
                  <w:rFonts w:ascii="Arial" w:hAnsi="Arial" w:cs="Arial"/>
                  <w:sz w:val="21"/>
                </w:rPr>
                <w:id w:val="-2028391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 w:val="21"/>
                  </w:rPr>
                  <w:t>☐</w:t>
                </w:r>
              </w:sdtContent>
            </w:sdt>
            <w:r>
              <w:rPr>
                <w:rFonts w:ascii="Arial" w:hAnsi="Arial" w:cs="Arial"/>
                <w:sz w:val="21"/>
              </w:rPr>
              <w:t xml:space="preserve"> </w:t>
            </w:r>
            <w:r w:rsidRPr="007F2350">
              <w:rPr>
                <w:rFonts w:ascii="Arial" w:hAnsi="Arial" w:cs="Arial"/>
                <w:sz w:val="21"/>
              </w:rPr>
              <w:t>Oberfläche verständlich</w:t>
            </w:r>
          </w:p>
          <w:p w14:paraId="7EAE641B" w14:textId="376113DC" w:rsidR="007F2350" w:rsidRDefault="007F2350" w:rsidP="006175A2">
            <w:pPr>
              <w:rPr>
                <w:rFonts w:ascii="Arial" w:hAnsi="Arial" w:cs="Arial"/>
                <w:sz w:val="21"/>
              </w:rPr>
            </w:pPr>
            <w:sdt>
              <w:sdtPr>
                <w:rPr>
                  <w:rFonts w:ascii="Arial" w:hAnsi="Arial" w:cs="Arial"/>
                  <w:sz w:val="21"/>
                </w:rPr>
                <w:id w:val="1094817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 w:val="21"/>
                  </w:rPr>
                  <w:t>☐</w:t>
                </w:r>
              </w:sdtContent>
            </w:sdt>
            <w:r>
              <w:rPr>
                <w:rFonts w:ascii="Arial" w:hAnsi="Arial" w:cs="Arial"/>
                <w:sz w:val="21"/>
              </w:rPr>
              <w:t xml:space="preserve"> </w:t>
            </w:r>
            <w:r w:rsidRPr="007F2350">
              <w:rPr>
                <w:rFonts w:ascii="Arial" w:hAnsi="Arial" w:cs="Arial"/>
                <w:sz w:val="21"/>
              </w:rPr>
              <w:t>Keine kritischen Fehler gefunden</w:t>
            </w:r>
          </w:p>
          <w:p w14:paraId="0C8B572B" w14:textId="66099655" w:rsidR="00BB62B3" w:rsidRPr="0073120A" w:rsidRDefault="00BB62B3" w:rsidP="006175A2">
            <w:pPr>
              <w:rPr>
                <w:rFonts w:ascii="Arial" w:hAnsi="Arial" w:cs="Arial"/>
                <w:sz w:val="21"/>
              </w:rPr>
            </w:pPr>
          </w:p>
        </w:tc>
        <w:tc>
          <w:tcPr>
            <w:tcW w:w="4646" w:type="dxa"/>
            <w:shd w:val="clear" w:color="auto" w:fill="auto"/>
          </w:tcPr>
          <w:p w14:paraId="589BCA5C" w14:textId="50C5E54D" w:rsidR="0073120A" w:rsidRPr="0073120A" w:rsidRDefault="0073120A" w:rsidP="006175A2">
            <w:pPr>
              <w:rPr>
                <w:rFonts w:ascii="Arial" w:hAnsi="Arial" w:cs="Arial"/>
                <w:sz w:val="21"/>
              </w:rPr>
            </w:pPr>
          </w:p>
        </w:tc>
      </w:tr>
      <w:tr w:rsidR="007F2350" w:rsidRPr="0073120A" w14:paraId="7AF2E54F" w14:textId="77777777" w:rsidTr="00AB73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062" w:type="dxa"/>
            <w:gridSpan w:val="2"/>
            <w:shd w:val="clear" w:color="auto" w:fill="008094"/>
          </w:tcPr>
          <w:p w14:paraId="30C46F69" w14:textId="18FE944C" w:rsidR="007F2350" w:rsidRPr="0073120A" w:rsidRDefault="007F2350" w:rsidP="00AB734B">
            <w:pPr>
              <w:rPr>
                <w:rFonts w:ascii="Arial" w:hAnsi="Arial" w:cs="Arial"/>
                <w:bCs/>
                <w:color w:val="FFFFFF" w:themeColor="background1"/>
                <w:sz w:val="21"/>
              </w:rPr>
            </w:pPr>
            <w:r>
              <w:rPr>
                <w:rFonts w:ascii="Arial" w:hAnsi="Arial" w:cs="Arial"/>
                <w:color w:val="FFFFFF" w:themeColor="background1"/>
                <w:sz w:val="21"/>
              </w:rPr>
              <w:t>Festgestellte Probleme</w:t>
            </w:r>
          </w:p>
        </w:tc>
      </w:tr>
      <w:tr w:rsidR="007F2350" w:rsidRPr="0073120A" w14:paraId="390C2E75" w14:textId="77777777" w:rsidTr="007F23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416" w:type="dxa"/>
            <w:tcBorders>
              <w:bottom w:val="single" w:sz="4" w:space="0" w:color="auto"/>
            </w:tcBorders>
            <w:shd w:val="clear" w:color="auto" w:fill="FBE4D5" w:themeFill="accent2" w:themeFillTint="33"/>
          </w:tcPr>
          <w:p w14:paraId="5354038E" w14:textId="26E1E716" w:rsidR="007F2350" w:rsidRPr="0073120A" w:rsidRDefault="007F2350" w:rsidP="00AB734B">
            <w:pPr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/>
                <w:sz w:val="21"/>
              </w:rPr>
              <w:t>Beschreibung</w:t>
            </w:r>
          </w:p>
        </w:tc>
        <w:tc>
          <w:tcPr>
            <w:tcW w:w="4646" w:type="dxa"/>
            <w:tcBorders>
              <w:bottom w:val="single" w:sz="4" w:space="0" w:color="auto"/>
            </w:tcBorders>
            <w:shd w:val="clear" w:color="auto" w:fill="FBE4D5" w:themeFill="accent2" w:themeFillTint="33"/>
          </w:tcPr>
          <w:p w14:paraId="5919422A" w14:textId="20EB4B6D" w:rsidR="007F2350" w:rsidRPr="0073120A" w:rsidRDefault="007F2350" w:rsidP="00AB734B">
            <w:pPr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/>
                <w:sz w:val="21"/>
              </w:rPr>
              <w:t>Status (Offen / OK)</w:t>
            </w:r>
          </w:p>
        </w:tc>
      </w:tr>
      <w:tr w:rsidR="007F2350" w:rsidRPr="0073120A" w14:paraId="5D6C98A7" w14:textId="77777777" w:rsidTr="007F23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5F193F" w14:textId="379BBD6A" w:rsidR="007F2350" w:rsidRPr="0073120A" w:rsidRDefault="007F2350" w:rsidP="00AB734B">
            <w:pPr>
              <w:rPr>
                <w:rFonts w:ascii="Arial" w:hAnsi="Arial" w:cs="Arial"/>
                <w:sz w:val="21"/>
              </w:rPr>
            </w:pPr>
          </w:p>
        </w:tc>
        <w:tc>
          <w:tcPr>
            <w:tcW w:w="4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583817" w14:textId="77777777" w:rsidR="007F2350" w:rsidRPr="0073120A" w:rsidRDefault="007F2350" w:rsidP="00AB734B">
            <w:pPr>
              <w:rPr>
                <w:rFonts w:ascii="Arial" w:hAnsi="Arial" w:cs="Arial"/>
                <w:sz w:val="21"/>
              </w:rPr>
            </w:pPr>
          </w:p>
        </w:tc>
      </w:tr>
      <w:tr w:rsidR="007F2350" w:rsidRPr="0073120A" w14:paraId="40F788DE" w14:textId="77777777" w:rsidTr="007F23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15F33E" w14:textId="77777777" w:rsidR="007F2350" w:rsidRPr="0073120A" w:rsidRDefault="007F2350" w:rsidP="00AB734B">
            <w:pPr>
              <w:rPr>
                <w:rFonts w:ascii="Arial" w:hAnsi="Arial" w:cs="Arial"/>
                <w:sz w:val="21"/>
              </w:rPr>
            </w:pPr>
          </w:p>
        </w:tc>
        <w:tc>
          <w:tcPr>
            <w:tcW w:w="4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218BA8" w14:textId="77777777" w:rsidR="007F2350" w:rsidRPr="0073120A" w:rsidRDefault="007F2350" w:rsidP="00AB734B">
            <w:pPr>
              <w:rPr>
                <w:rFonts w:ascii="Arial" w:hAnsi="Arial" w:cs="Arial"/>
                <w:sz w:val="21"/>
              </w:rPr>
            </w:pPr>
          </w:p>
        </w:tc>
      </w:tr>
      <w:tr w:rsidR="007F2350" w:rsidRPr="0073120A" w14:paraId="23A5869B" w14:textId="77777777" w:rsidTr="007F23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529924" w14:textId="77777777" w:rsidR="007F2350" w:rsidRPr="0073120A" w:rsidRDefault="007F2350" w:rsidP="00AB734B">
            <w:pPr>
              <w:rPr>
                <w:rFonts w:ascii="Arial" w:hAnsi="Arial" w:cs="Arial"/>
                <w:sz w:val="21"/>
              </w:rPr>
            </w:pPr>
          </w:p>
        </w:tc>
        <w:tc>
          <w:tcPr>
            <w:tcW w:w="4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C9D963" w14:textId="77777777" w:rsidR="007F2350" w:rsidRPr="0073120A" w:rsidRDefault="007F2350" w:rsidP="00AB734B">
            <w:pPr>
              <w:rPr>
                <w:rFonts w:ascii="Arial" w:hAnsi="Arial" w:cs="Arial"/>
                <w:sz w:val="21"/>
              </w:rPr>
            </w:pPr>
          </w:p>
        </w:tc>
      </w:tr>
      <w:tr w:rsidR="007F2350" w:rsidRPr="0073120A" w14:paraId="46B97578" w14:textId="77777777" w:rsidTr="007F23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1B487D" w14:textId="77777777" w:rsidR="007F2350" w:rsidRPr="0073120A" w:rsidRDefault="007F2350" w:rsidP="00AB734B">
            <w:pPr>
              <w:rPr>
                <w:rFonts w:ascii="Arial" w:hAnsi="Arial" w:cs="Arial"/>
                <w:sz w:val="21"/>
              </w:rPr>
            </w:pPr>
          </w:p>
        </w:tc>
        <w:tc>
          <w:tcPr>
            <w:tcW w:w="4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B8CDBC" w14:textId="77777777" w:rsidR="007F2350" w:rsidRPr="0073120A" w:rsidRDefault="007F2350" w:rsidP="00AB734B">
            <w:pPr>
              <w:rPr>
                <w:rFonts w:ascii="Arial" w:hAnsi="Arial" w:cs="Arial"/>
                <w:sz w:val="21"/>
              </w:rPr>
            </w:pPr>
          </w:p>
        </w:tc>
      </w:tr>
      <w:tr w:rsidR="007F2350" w:rsidRPr="0073120A" w14:paraId="781152D0" w14:textId="77777777" w:rsidTr="00AB73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416" w:type="dxa"/>
            <w:shd w:val="clear" w:color="auto" w:fill="auto"/>
          </w:tcPr>
          <w:p w14:paraId="64E624CE" w14:textId="77777777" w:rsidR="007F2350" w:rsidRPr="0073120A" w:rsidRDefault="007F2350" w:rsidP="00AB734B">
            <w:pPr>
              <w:rPr>
                <w:rFonts w:ascii="Arial" w:hAnsi="Arial" w:cs="Arial"/>
                <w:sz w:val="21"/>
              </w:rPr>
            </w:pPr>
          </w:p>
        </w:tc>
        <w:tc>
          <w:tcPr>
            <w:tcW w:w="4646" w:type="dxa"/>
            <w:shd w:val="clear" w:color="auto" w:fill="auto"/>
          </w:tcPr>
          <w:p w14:paraId="6C1EE3AD" w14:textId="77777777" w:rsidR="007F2350" w:rsidRPr="0073120A" w:rsidRDefault="007F2350" w:rsidP="00AB734B">
            <w:pPr>
              <w:rPr>
                <w:rFonts w:ascii="Arial" w:hAnsi="Arial" w:cs="Arial"/>
                <w:sz w:val="21"/>
              </w:rPr>
            </w:pPr>
          </w:p>
        </w:tc>
      </w:tr>
      <w:tr w:rsidR="007F2350" w:rsidRPr="0073120A" w14:paraId="096B45F1" w14:textId="77777777" w:rsidTr="00AB734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062" w:type="dxa"/>
            <w:gridSpan w:val="2"/>
            <w:shd w:val="clear" w:color="auto" w:fill="008094"/>
          </w:tcPr>
          <w:p w14:paraId="2FC09044" w14:textId="548C746A" w:rsidR="007F2350" w:rsidRPr="0073120A" w:rsidRDefault="007F2350" w:rsidP="00AB734B">
            <w:pPr>
              <w:rPr>
                <w:rFonts w:ascii="Arial" w:hAnsi="Arial" w:cs="Arial"/>
                <w:bCs/>
                <w:color w:val="FFFFFF" w:themeColor="background1"/>
                <w:sz w:val="21"/>
              </w:rPr>
            </w:pPr>
            <w:r>
              <w:rPr>
                <w:rFonts w:ascii="Arial" w:hAnsi="Arial" w:cs="Arial"/>
                <w:color w:val="FFFFFF" w:themeColor="background1"/>
                <w:sz w:val="21"/>
              </w:rPr>
              <w:t>Entscheid</w:t>
            </w:r>
          </w:p>
        </w:tc>
      </w:tr>
      <w:tr w:rsidR="007F2350" w:rsidRPr="0073120A" w14:paraId="2747FD80" w14:textId="77777777" w:rsidTr="00AB73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416" w:type="dxa"/>
            <w:shd w:val="clear" w:color="auto" w:fill="FBE4D5" w:themeFill="accent2" w:themeFillTint="33"/>
          </w:tcPr>
          <w:p w14:paraId="64B28EDD" w14:textId="17DA6A7F" w:rsidR="007F2350" w:rsidRPr="0073120A" w:rsidRDefault="007F2350" w:rsidP="00AB734B">
            <w:pPr>
              <w:rPr>
                <w:rFonts w:ascii="Arial" w:hAnsi="Arial" w:cs="Arial"/>
                <w:sz w:val="21"/>
              </w:rPr>
            </w:pPr>
            <w:sdt>
              <w:sdtPr>
                <w:rPr>
                  <w:rFonts w:ascii="Arial" w:hAnsi="Arial" w:cs="Arial"/>
                  <w:sz w:val="21"/>
                </w:rPr>
                <w:id w:val="132755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 w:val="21"/>
                  </w:rPr>
                  <w:t>☐</w:t>
                </w:r>
              </w:sdtContent>
            </w:sdt>
            <w:r>
              <w:rPr>
                <w:rFonts w:ascii="Arial" w:hAnsi="Arial" w:cs="Arial"/>
                <w:sz w:val="21"/>
              </w:rPr>
              <w:t xml:space="preserve"> </w:t>
            </w:r>
            <w:r>
              <w:rPr>
                <w:rFonts w:ascii="Arial" w:hAnsi="Arial" w:cs="Arial"/>
                <w:sz w:val="21"/>
              </w:rPr>
              <w:t>Abgenommen</w:t>
            </w:r>
          </w:p>
        </w:tc>
        <w:tc>
          <w:tcPr>
            <w:tcW w:w="4646" w:type="dxa"/>
            <w:shd w:val="clear" w:color="auto" w:fill="FBE4D5" w:themeFill="accent2" w:themeFillTint="33"/>
          </w:tcPr>
          <w:p w14:paraId="311FAD4C" w14:textId="06D1438D" w:rsidR="007F2350" w:rsidRPr="0073120A" w:rsidRDefault="007F2350" w:rsidP="00AB734B">
            <w:pPr>
              <w:rPr>
                <w:rFonts w:ascii="Arial" w:hAnsi="Arial" w:cs="Arial"/>
                <w:sz w:val="21"/>
              </w:rPr>
            </w:pPr>
            <w:sdt>
              <w:sdtPr>
                <w:rPr>
                  <w:rFonts w:ascii="Arial" w:hAnsi="Arial" w:cs="Arial"/>
                  <w:sz w:val="21"/>
                </w:rPr>
                <w:id w:val="16510132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Arial" w:hint="eastAsia"/>
                    <w:sz w:val="21"/>
                  </w:rPr>
                  <w:t>☐</w:t>
                </w:r>
              </w:sdtContent>
            </w:sdt>
            <w:r>
              <w:rPr>
                <w:rFonts w:ascii="Arial" w:hAnsi="Arial" w:cs="Arial"/>
                <w:sz w:val="21"/>
              </w:rPr>
              <w:t xml:space="preserve"> </w:t>
            </w:r>
            <w:r>
              <w:rPr>
                <w:rFonts w:ascii="Arial" w:hAnsi="Arial" w:cs="Arial"/>
                <w:sz w:val="21"/>
              </w:rPr>
              <w:t>Abgenommen mit offenen Punkten</w:t>
            </w:r>
          </w:p>
        </w:tc>
      </w:tr>
      <w:tr w:rsidR="007F2350" w:rsidRPr="0073120A" w14:paraId="06A43054" w14:textId="77777777" w:rsidTr="00AB734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416" w:type="dxa"/>
            <w:shd w:val="clear" w:color="auto" w:fill="auto"/>
          </w:tcPr>
          <w:p w14:paraId="0FD4D685" w14:textId="77777777" w:rsidR="007F2350" w:rsidRPr="0073120A" w:rsidRDefault="007F2350" w:rsidP="00AB734B">
            <w:pPr>
              <w:rPr>
                <w:rFonts w:ascii="Arial" w:hAnsi="Arial" w:cs="Arial"/>
                <w:sz w:val="21"/>
              </w:rPr>
            </w:pPr>
          </w:p>
        </w:tc>
        <w:tc>
          <w:tcPr>
            <w:tcW w:w="4646" w:type="dxa"/>
            <w:shd w:val="clear" w:color="auto" w:fill="auto"/>
          </w:tcPr>
          <w:p w14:paraId="73365693" w14:textId="77777777" w:rsidR="007F2350" w:rsidRPr="0073120A" w:rsidRDefault="007F2350" w:rsidP="00AB734B">
            <w:pPr>
              <w:rPr>
                <w:rFonts w:ascii="Arial" w:hAnsi="Arial" w:cs="Arial"/>
                <w:sz w:val="21"/>
              </w:rPr>
            </w:pPr>
          </w:p>
        </w:tc>
      </w:tr>
      <w:tr w:rsidR="007F2350" w:rsidRPr="0073120A" w14:paraId="1127577B" w14:textId="77777777" w:rsidTr="00AB73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416" w:type="dxa"/>
            <w:shd w:val="clear" w:color="auto" w:fill="auto"/>
          </w:tcPr>
          <w:p w14:paraId="5869D059" w14:textId="73BD097E" w:rsidR="007F2350" w:rsidRPr="0073120A" w:rsidRDefault="007F2350" w:rsidP="007F2350">
            <w:pPr>
              <w:rPr>
                <w:rFonts w:ascii="Arial" w:hAnsi="Arial" w:cs="Arial"/>
                <w:sz w:val="21"/>
              </w:rPr>
            </w:pPr>
          </w:p>
        </w:tc>
        <w:tc>
          <w:tcPr>
            <w:tcW w:w="4646" w:type="dxa"/>
            <w:shd w:val="clear" w:color="auto" w:fill="auto"/>
          </w:tcPr>
          <w:p w14:paraId="6E6AC57E" w14:textId="63DEC1C8" w:rsidR="007F2350" w:rsidRPr="0073120A" w:rsidRDefault="007F2350" w:rsidP="007F2350">
            <w:pPr>
              <w:rPr>
                <w:rFonts w:ascii="Arial" w:hAnsi="Arial" w:cs="Arial"/>
                <w:sz w:val="21"/>
              </w:rPr>
            </w:pPr>
          </w:p>
        </w:tc>
      </w:tr>
      <w:tr w:rsidR="007F2350" w:rsidRPr="0073120A" w14:paraId="0B015198" w14:textId="77777777" w:rsidTr="00AB734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062" w:type="dxa"/>
            <w:gridSpan w:val="2"/>
            <w:shd w:val="clear" w:color="auto" w:fill="008094"/>
          </w:tcPr>
          <w:p w14:paraId="3C790D55" w14:textId="2665D93D" w:rsidR="007F2350" w:rsidRPr="0073120A" w:rsidRDefault="007F2350" w:rsidP="00AB734B">
            <w:pPr>
              <w:rPr>
                <w:rFonts w:ascii="Arial" w:hAnsi="Arial" w:cs="Arial"/>
                <w:bCs/>
                <w:color w:val="FFFFFF" w:themeColor="background1"/>
                <w:sz w:val="21"/>
              </w:rPr>
            </w:pPr>
            <w:r>
              <w:rPr>
                <w:rFonts w:ascii="Arial" w:hAnsi="Arial" w:cs="Arial"/>
                <w:color w:val="FFFFFF" w:themeColor="background1"/>
                <w:sz w:val="21"/>
              </w:rPr>
              <w:t>Bemerkungen</w:t>
            </w:r>
          </w:p>
        </w:tc>
      </w:tr>
      <w:tr w:rsidR="007F2350" w:rsidRPr="0073120A" w14:paraId="512D62BA" w14:textId="77777777" w:rsidTr="000C43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062" w:type="dxa"/>
            <w:gridSpan w:val="2"/>
            <w:shd w:val="clear" w:color="auto" w:fill="auto"/>
          </w:tcPr>
          <w:p w14:paraId="5F581513" w14:textId="77777777" w:rsidR="007F2350" w:rsidRPr="0073120A" w:rsidRDefault="007F2350" w:rsidP="00AB734B">
            <w:pPr>
              <w:rPr>
                <w:rFonts w:ascii="Arial" w:hAnsi="Arial" w:cs="Arial"/>
                <w:sz w:val="21"/>
              </w:rPr>
            </w:pPr>
          </w:p>
        </w:tc>
      </w:tr>
      <w:tr w:rsidR="007F2350" w:rsidRPr="0073120A" w14:paraId="1047BBE9" w14:textId="77777777" w:rsidTr="000C431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9062" w:type="dxa"/>
            <w:gridSpan w:val="2"/>
            <w:shd w:val="clear" w:color="auto" w:fill="auto"/>
          </w:tcPr>
          <w:p w14:paraId="50B02351" w14:textId="77777777" w:rsidR="007F2350" w:rsidRPr="0073120A" w:rsidRDefault="007F2350" w:rsidP="00AB734B">
            <w:pPr>
              <w:rPr>
                <w:rFonts w:ascii="Arial" w:hAnsi="Arial" w:cs="Arial"/>
                <w:sz w:val="21"/>
              </w:rPr>
            </w:pPr>
          </w:p>
        </w:tc>
      </w:tr>
      <w:tr w:rsidR="007F2350" w:rsidRPr="0073120A" w14:paraId="67C69EBB" w14:textId="77777777" w:rsidTr="00AB73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062" w:type="dxa"/>
            <w:gridSpan w:val="2"/>
            <w:shd w:val="clear" w:color="auto" w:fill="008094"/>
          </w:tcPr>
          <w:p w14:paraId="6AEED74D" w14:textId="2E8E3F46" w:rsidR="007F2350" w:rsidRPr="0073120A" w:rsidRDefault="008F76C8" w:rsidP="00AB734B">
            <w:pPr>
              <w:rPr>
                <w:rFonts w:ascii="Arial" w:hAnsi="Arial" w:cs="Arial"/>
                <w:bCs/>
                <w:color w:val="FFFFFF" w:themeColor="background1"/>
                <w:sz w:val="21"/>
              </w:rPr>
            </w:pPr>
            <w:r>
              <w:rPr>
                <w:rFonts w:ascii="Arial" w:hAnsi="Arial" w:cs="Arial"/>
                <w:color w:val="FFFFFF" w:themeColor="background1"/>
                <w:sz w:val="21"/>
              </w:rPr>
              <w:t>Unterschrift</w:t>
            </w:r>
          </w:p>
        </w:tc>
      </w:tr>
      <w:tr w:rsidR="007F2350" w:rsidRPr="0073120A" w14:paraId="20D415EF" w14:textId="77777777" w:rsidTr="00AB734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416" w:type="dxa"/>
            <w:shd w:val="clear" w:color="auto" w:fill="FBE4D5" w:themeFill="accent2" w:themeFillTint="33"/>
          </w:tcPr>
          <w:p w14:paraId="49C44C37" w14:textId="2130340A" w:rsidR="007F2350" w:rsidRPr="0073120A" w:rsidRDefault="007F2350" w:rsidP="00AB734B">
            <w:pPr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/>
                <w:sz w:val="21"/>
              </w:rPr>
              <w:t>Softwareentwicklung</w:t>
            </w:r>
          </w:p>
        </w:tc>
        <w:tc>
          <w:tcPr>
            <w:tcW w:w="4646" w:type="dxa"/>
            <w:shd w:val="clear" w:color="auto" w:fill="FBE4D5" w:themeFill="accent2" w:themeFillTint="33"/>
          </w:tcPr>
          <w:p w14:paraId="0AACC37C" w14:textId="4AD1A3ED" w:rsidR="007F2350" w:rsidRPr="0073120A" w:rsidRDefault="008F76C8" w:rsidP="00AB734B">
            <w:pPr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/>
                <w:sz w:val="21"/>
              </w:rPr>
              <w:t>Fachabteilung</w:t>
            </w:r>
          </w:p>
        </w:tc>
      </w:tr>
      <w:tr w:rsidR="007F2350" w:rsidRPr="0073120A" w14:paraId="503C6F43" w14:textId="77777777" w:rsidTr="00AB73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416" w:type="dxa"/>
            <w:shd w:val="clear" w:color="auto" w:fill="auto"/>
          </w:tcPr>
          <w:p w14:paraId="5FB7CBEF" w14:textId="77777777" w:rsidR="007F2350" w:rsidRDefault="007F2350" w:rsidP="00AB734B">
            <w:pPr>
              <w:rPr>
                <w:rFonts w:ascii="Arial" w:hAnsi="Arial" w:cs="Arial"/>
                <w:sz w:val="21"/>
              </w:rPr>
            </w:pPr>
          </w:p>
          <w:p w14:paraId="02712E1B" w14:textId="77777777" w:rsidR="008F76C8" w:rsidRDefault="008F76C8" w:rsidP="00AB734B">
            <w:pPr>
              <w:rPr>
                <w:rFonts w:ascii="Arial" w:hAnsi="Arial" w:cs="Arial"/>
                <w:sz w:val="21"/>
              </w:rPr>
            </w:pPr>
          </w:p>
          <w:p w14:paraId="38AABF93" w14:textId="77777777" w:rsidR="008F76C8" w:rsidRDefault="008F76C8" w:rsidP="00AB734B">
            <w:pPr>
              <w:rPr>
                <w:rFonts w:ascii="Arial" w:hAnsi="Arial" w:cs="Arial"/>
                <w:sz w:val="21"/>
              </w:rPr>
            </w:pPr>
          </w:p>
          <w:p w14:paraId="035A39E9" w14:textId="77777777" w:rsidR="008F76C8" w:rsidRPr="0073120A" w:rsidRDefault="008F76C8" w:rsidP="00AB734B">
            <w:pPr>
              <w:rPr>
                <w:rFonts w:ascii="Arial" w:hAnsi="Arial" w:cs="Arial"/>
                <w:sz w:val="21"/>
              </w:rPr>
            </w:pPr>
          </w:p>
        </w:tc>
        <w:tc>
          <w:tcPr>
            <w:tcW w:w="4646" w:type="dxa"/>
            <w:shd w:val="clear" w:color="auto" w:fill="auto"/>
          </w:tcPr>
          <w:p w14:paraId="2FD0CC00" w14:textId="77777777" w:rsidR="007F2350" w:rsidRDefault="007F2350" w:rsidP="00AB734B">
            <w:pPr>
              <w:rPr>
                <w:rFonts w:ascii="Arial" w:hAnsi="Arial" w:cs="Arial"/>
                <w:sz w:val="21"/>
              </w:rPr>
            </w:pPr>
          </w:p>
          <w:p w14:paraId="3D15A538" w14:textId="77777777" w:rsidR="008F76C8" w:rsidRDefault="008F76C8" w:rsidP="00AB734B">
            <w:pPr>
              <w:rPr>
                <w:rFonts w:ascii="Arial" w:hAnsi="Arial" w:cs="Arial"/>
                <w:sz w:val="21"/>
              </w:rPr>
            </w:pPr>
          </w:p>
          <w:p w14:paraId="21315964" w14:textId="77777777" w:rsidR="008F76C8" w:rsidRDefault="008F76C8" w:rsidP="00AB734B">
            <w:pPr>
              <w:rPr>
                <w:rFonts w:ascii="Arial" w:hAnsi="Arial" w:cs="Arial"/>
                <w:sz w:val="21"/>
              </w:rPr>
            </w:pPr>
          </w:p>
          <w:p w14:paraId="376C4915" w14:textId="77777777" w:rsidR="008F76C8" w:rsidRPr="0073120A" w:rsidRDefault="008F76C8" w:rsidP="00AB734B">
            <w:pPr>
              <w:rPr>
                <w:rFonts w:ascii="Arial" w:hAnsi="Arial" w:cs="Arial"/>
                <w:sz w:val="21"/>
              </w:rPr>
            </w:pPr>
          </w:p>
        </w:tc>
      </w:tr>
      <w:tr w:rsidR="008F76C8" w:rsidRPr="0073120A" w14:paraId="0D6E95D8" w14:textId="77777777" w:rsidTr="00AB734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416" w:type="dxa"/>
            <w:shd w:val="clear" w:color="auto" w:fill="auto"/>
          </w:tcPr>
          <w:p w14:paraId="10D16530" w14:textId="25FBE6D0" w:rsidR="008F76C8" w:rsidRPr="0073120A" w:rsidRDefault="008F76C8" w:rsidP="00AB734B">
            <w:pPr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/>
                <w:sz w:val="21"/>
              </w:rPr>
              <w:t>[NAME SOFTWARE ENTWICKLER]</w:t>
            </w:r>
          </w:p>
        </w:tc>
        <w:tc>
          <w:tcPr>
            <w:tcW w:w="4646" w:type="dxa"/>
            <w:shd w:val="clear" w:color="auto" w:fill="auto"/>
          </w:tcPr>
          <w:p w14:paraId="4C239DEE" w14:textId="36573AFE" w:rsidR="008F76C8" w:rsidRPr="0073120A" w:rsidRDefault="008F76C8" w:rsidP="00AB734B">
            <w:pPr>
              <w:rPr>
                <w:rFonts w:ascii="Arial" w:hAnsi="Arial" w:cs="Arial"/>
                <w:sz w:val="21"/>
              </w:rPr>
            </w:pPr>
            <w:r>
              <w:rPr>
                <w:rFonts w:ascii="Arial" w:hAnsi="Arial" w:cs="Arial"/>
                <w:sz w:val="21"/>
              </w:rPr>
              <w:t>[NAME FACHVERANTWORTLICHER]</w:t>
            </w:r>
          </w:p>
        </w:tc>
      </w:tr>
    </w:tbl>
    <w:p w14:paraId="23938F17" w14:textId="77777777" w:rsidR="00B55C19" w:rsidRPr="0073120A" w:rsidRDefault="00B55C19" w:rsidP="0073120A">
      <w:pPr>
        <w:rPr>
          <w:rFonts w:ascii="Arial" w:hAnsi="Arial" w:cs="Arial"/>
        </w:rPr>
      </w:pPr>
    </w:p>
    <w:sectPr w:rsidR="00B55C19" w:rsidRPr="0073120A">
      <w:headerReference w:type="default" r:id="rId10"/>
      <w:footerReference w:type="default" r:id="rId11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02CC40" w14:textId="77777777" w:rsidR="009E4280" w:rsidRDefault="009E4280" w:rsidP="006D5CF1">
      <w:r>
        <w:separator/>
      </w:r>
    </w:p>
  </w:endnote>
  <w:endnote w:type="continuationSeparator" w:id="0">
    <w:p w14:paraId="06B1F537" w14:textId="77777777" w:rsidR="009E4280" w:rsidRDefault="009E4280" w:rsidP="006D5C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5A51F0" w14:textId="45AD922E" w:rsidR="00BC539E" w:rsidRPr="007C7F69" w:rsidRDefault="006D5CF1" w:rsidP="007C7F69">
    <w:pPr>
      <w:pStyle w:val="Fuzeile"/>
    </w:pPr>
    <w:bookmarkStart w:id="24" w:name="_Hlk76972416"/>
    <w:bookmarkStart w:id="25" w:name="_Hlk76972417"/>
    <w:bookmarkStart w:id="26" w:name="_Hlk76974875"/>
    <w:bookmarkStart w:id="27" w:name="_Hlk76974876"/>
    <w:bookmarkStart w:id="28" w:name="_Hlk76976026"/>
    <w:bookmarkStart w:id="29" w:name="_Hlk76976027"/>
    <w:bookmarkStart w:id="30" w:name="_Hlk77000367"/>
    <w:bookmarkStart w:id="31" w:name="_Hlk77000368"/>
    <w:bookmarkStart w:id="32" w:name="_Hlk77573411"/>
    <w:bookmarkStart w:id="33" w:name="_Hlk77573412"/>
    <w:bookmarkStart w:id="34" w:name="_Hlk85178292"/>
    <w:bookmarkStart w:id="35" w:name="_Hlk85178293"/>
    <w:bookmarkStart w:id="36" w:name="_Hlk85179358"/>
    <w:bookmarkStart w:id="37" w:name="_Hlk85179359"/>
    <w:bookmarkStart w:id="38" w:name="_Hlk85615811"/>
    <w:bookmarkStart w:id="39" w:name="_Hlk85615812"/>
    <w:r w:rsidRPr="007C7F69">
      <w:t xml:space="preserve"> </w:t>
    </w:r>
    <w:bookmarkEnd w:id="24"/>
    <w:bookmarkEnd w:id="25"/>
    <w:bookmarkEnd w:id="26"/>
    <w:bookmarkEnd w:id="27"/>
    <w:bookmarkEnd w:id="28"/>
    <w:bookmarkEnd w:id="29"/>
    <w:bookmarkEnd w:id="30"/>
    <w:bookmarkEnd w:id="31"/>
    <w:bookmarkEnd w:id="32"/>
    <w:bookmarkEnd w:id="33"/>
    <w:bookmarkEnd w:id="34"/>
    <w:bookmarkEnd w:id="35"/>
    <w:bookmarkEnd w:id="36"/>
    <w:bookmarkEnd w:id="37"/>
    <w:bookmarkEnd w:id="38"/>
    <w:bookmarkEnd w:id="39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C5A1AB" w14:textId="77777777" w:rsidR="009E4280" w:rsidRDefault="009E4280" w:rsidP="006D5CF1">
      <w:r>
        <w:separator/>
      </w:r>
    </w:p>
  </w:footnote>
  <w:footnote w:type="continuationSeparator" w:id="0">
    <w:p w14:paraId="2096C599" w14:textId="77777777" w:rsidR="009E4280" w:rsidRDefault="009E4280" w:rsidP="006D5C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0F209" w14:textId="592FD9DA" w:rsidR="006D5CF1" w:rsidRPr="0073120A" w:rsidRDefault="00917B4D" w:rsidP="00917B4D">
    <w:pPr>
      <w:pStyle w:val="Kopfzeile"/>
      <w:tabs>
        <w:tab w:val="clear" w:pos="4536"/>
        <w:tab w:val="clear" w:pos="9072"/>
        <w:tab w:val="left" w:pos="5505"/>
      </w:tabs>
      <w:spacing w:after="360"/>
      <w:rPr>
        <w:rFonts w:ascii="Arial" w:hAnsi="Arial" w:cs="Arial"/>
      </w:rPr>
    </w:pPr>
    <w:bookmarkStart w:id="0" w:name="_Hlk76972428"/>
    <w:bookmarkStart w:id="1" w:name="_Hlk76972429"/>
    <w:bookmarkStart w:id="2" w:name="_Hlk76974861"/>
    <w:bookmarkStart w:id="3" w:name="_Hlk76974862"/>
    <w:bookmarkStart w:id="4" w:name="_Hlk76976037"/>
    <w:bookmarkStart w:id="5" w:name="_Hlk76976038"/>
    <w:bookmarkStart w:id="6" w:name="_Hlk77573423"/>
    <w:bookmarkStart w:id="7" w:name="_Hlk77573424"/>
    <w:bookmarkStart w:id="8" w:name="_Hlk85178259"/>
    <w:bookmarkStart w:id="9" w:name="_Hlk85178260"/>
    <w:bookmarkStart w:id="10" w:name="_Hlk85178279"/>
    <w:bookmarkStart w:id="11" w:name="_Hlk85178280"/>
    <w:bookmarkStart w:id="12" w:name="_Hlk85179369"/>
    <w:bookmarkStart w:id="13" w:name="_Hlk85179370"/>
    <w:bookmarkStart w:id="14" w:name="_Hlk85614706"/>
    <w:bookmarkStart w:id="15" w:name="_Hlk85614707"/>
    <w:bookmarkStart w:id="16" w:name="_Hlk85615685"/>
    <w:bookmarkStart w:id="17" w:name="_Hlk85615686"/>
    <w:bookmarkStart w:id="18" w:name="_Hlk85618057"/>
    <w:bookmarkStart w:id="19" w:name="_Hlk85618058"/>
    <w:bookmarkStart w:id="20" w:name="_Hlk85618101"/>
    <w:bookmarkStart w:id="21" w:name="_Hlk85618102"/>
    <w:bookmarkStart w:id="22" w:name="_Hlk85618319"/>
    <w:bookmarkStart w:id="23" w:name="_Hlk85618320"/>
    <w:r w:rsidRPr="0073120A">
      <w:rPr>
        <w:rFonts w:ascii="Arial" w:hAnsi="Arial" w:cs="Arial"/>
        <w:b/>
        <w:bCs/>
        <w:noProof/>
        <w:sz w:val="48"/>
        <w:szCs w:val="48"/>
      </w:rPr>
      <w:drawing>
        <wp:anchor distT="0" distB="0" distL="114300" distR="114300" simplePos="0" relativeHeight="251658240" behindDoc="1" locked="0" layoutInCell="1" allowOverlap="1" wp14:anchorId="5737D588" wp14:editId="605DDB8A">
          <wp:simplePos x="0" y="0"/>
          <wp:positionH relativeFrom="margin">
            <wp:align>right</wp:align>
          </wp:positionH>
          <wp:positionV relativeFrom="paragraph">
            <wp:posOffset>7620</wp:posOffset>
          </wp:positionV>
          <wp:extent cx="1292072" cy="429301"/>
          <wp:effectExtent l="0" t="0" r="3810" b="8890"/>
          <wp:wrapTight wrapText="bothSides">
            <wp:wrapPolygon edited="0">
              <wp:start x="3504" y="0"/>
              <wp:lineTo x="0" y="3834"/>
              <wp:lineTo x="0" y="18213"/>
              <wp:lineTo x="1593" y="21089"/>
              <wp:lineTo x="17841" y="21089"/>
              <wp:lineTo x="18159" y="21089"/>
              <wp:lineTo x="21027" y="16296"/>
              <wp:lineTo x="21345" y="10544"/>
              <wp:lineTo x="21345" y="0"/>
              <wp:lineTo x="5735" y="0"/>
              <wp:lineTo x="3504" y="0"/>
            </wp:wrapPolygon>
          </wp:wrapTight>
          <wp:docPr id="2" name="Grafik 2" descr="Ein Bild, das Text, Messanzeige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afik 2" descr="Ein Bild, das Text, Messanzeige enthält.&#10;&#10;Automatisch generierte Beschreibu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92072" cy="42930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bookmarkEnd w:id="0"/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r w:rsidR="0024371C">
      <w:rPr>
        <w:rFonts w:ascii="Arial" w:hAnsi="Arial" w:cs="Arial"/>
        <w:b/>
        <w:bCs/>
        <w:sz w:val="48"/>
        <w:szCs w:val="48"/>
      </w:rPr>
      <w:t>PROJEKT</w:t>
    </w:r>
    <w:r w:rsidRPr="0073120A">
      <w:rPr>
        <w:rFonts w:ascii="Arial" w:hAnsi="Arial" w:cs="Arial"/>
        <w:b/>
        <w:bCs/>
        <w:sz w:val="48"/>
        <w:szCs w:val="48"/>
      </w:rPr>
      <w:tab/>
    </w:r>
    <w:bookmarkEnd w:id="14"/>
    <w:bookmarkEnd w:id="15"/>
    <w:bookmarkEnd w:id="16"/>
    <w:bookmarkEnd w:id="17"/>
    <w:bookmarkEnd w:id="18"/>
    <w:bookmarkEnd w:id="19"/>
    <w:bookmarkEnd w:id="20"/>
    <w:bookmarkEnd w:id="21"/>
    <w:bookmarkEnd w:id="22"/>
    <w:bookmarkEnd w:id="23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9A287D"/>
    <w:multiLevelType w:val="hybridMultilevel"/>
    <w:tmpl w:val="08BC52E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5E16748"/>
    <w:multiLevelType w:val="hybridMultilevel"/>
    <w:tmpl w:val="232CCA5A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AE21E2"/>
    <w:multiLevelType w:val="hybridMultilevel"/>
    <w:tmpl w:val="C97AE7D2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95D6A0F"/>
    <w:multiLevelType w:val="multilevel"/>
    <w:tmpl w:val="08070025"/>
    <w:lvl w:ilvl="0">
      <w:start w:val="1"/>
      <w:numFmt w:val="decimal"/>
      <w:pStyle w:val="berschrift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39EE1AF4"/>
    <w:multiLevelType w:val="hybridMultilevel"/>
    <w:tmpl w:val="4C5A7278"/>
    <w:lvl w:ilvl="0" w:tplc="DC5E9374">
      <w:start w:val="1"/>
      <w:numFmt w:val="decimal"/>
      <w:lvlText w:val="%1.1.1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AED58AA"/>
    <w:multiLevelType w:val="hybridMultilevel"/>
    <w:tmpl w:val="4530D05C"/>
    <w:lvl w:ilvl="0" w:tplc="D92267C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pStyle w:val="berschrift3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3783121">
    <w:abstractNumId w:val="3"/>
  </w:num>
  <w:num w:numId="2" w16cid:durableId="1513370522">
    <w:abstractNumId w:val="5"/>
  </w:num>
  <w:num w:numId="3" w16cid:durableId="1379430823">
    <w:abstractNumId w:val="3"/>
  </w:num>
  <w:num w:numId="4" w16cid:durableId="1582327930">
    <w:abstractNumId w:val="4"/>
  </w:num>
  <w:num w:numId="5" w16cid:durableId="56785812">
    <w:abstractNumId w:val="3"/>
  </w:num>
  <w:num w:numId="6" w16cid:durableId="596254426">
    <w:abstractNumId w:val="3"/>
  </w:num>
  <w:num w:numId="7" w16cid:durableId="1957129817">
    <w:abstractNumId w:val="3"/>
  </w:num>
  <w:num w:numId="8" w16cid:durableId="61176306">
    <w:abstractNumId w:val="3"/>
  </w:num>
  <w:num w:numId="9" w16cid:durableId="1743404580">
    <w:abstractNumId w:val="0"/>
  </w:num>
  <w:num w:numId="10" w16cid:durableId="490609110">
    <w:abstractNumId w:val="2"/>
  </w:num>
  <w:num w:numId="11" w16cid:durableId="18821334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F69"/>
    <w:rsid w:val="001379F1"/>
    <w:rsid w:val="0015617B"/>
    <w:rsid w:val="0024371C"/>
    <w:rsid w:val="00303080"/>
    <w:rsid w:val="0039514C"/>
    <w:rsid w:val="003B4147"/>
    <w:rsid w:val="003E794B"/>
    <w:rsid w:val="00516F95"/>
    <w:rsid w:val="005201CB"/>
    <w:rsid w:val="00563F82"/>
    <w:rsid w:val="005738BD"/>
    <w:rsid w:val="005C4A2D"/>
    <w:rsid w:val="005D03A9"/>
    <w:rsid w:val="005E6168"/>
    <w:rsid w:val="00624DB7"/>
    <w:rsid w:val="006B6159"/>
    <w:rsid w:val="006D5CF1"/>
    <w:rsid w:val="0073120A"/>
    <w:rsid w:val="00764B13"/>
    <w:rsid w:val="007A784C"/>
    <w:rsid w:val="007C79B3"/>
    <w:rsid w:val="007C7F69"/>
    <w:rsid w:val="007F2350"/>
    <w:rsid w:val="008A6DBC"/>
    <w:rsid w:val="008C2279"/>
    <w:rsid w:val="008F2ACD"/>
    <w:rsid w:val="008F76C8"/>
    <w:rsid w:val="00917B4D"/>
    <w:rsid w:val="00937678"/>
    <w:rsid w:val="009D78F9"/>
    <w:rsid w:val="009D7AAA"/>
    <w:rsid w:val="009E4280"/>
    <w:rsid w:val="00A1322B"/>
    <w:rsid w:val="00AF19FD"/>
    <w:rsid w:val="00B12D3C"/>
    <w:rsid w:val="00B226B0"/>
    <w:rsid w:val="00B55C19"/>
    <w:rsid w:val="00B86CDD"/>
    <w:rsid w:val="00BB62B3"/>
    <w:rsid w:val="00BC539E"/>
    <w:rsid w:val="00BD5983"/>
    <w:rsid w:val="00D423BA"/>
    <w:rsid w:val="00D90449"/>
    <w:rsid w:val="00DE5AA5"/>
    <w:rsid w:val="00E07E93"/>
    <w:rsid w:val="00E742ED"/>
    <w:rsid w:val="00F70ADF"/>
    <w:rsid w:val="00FA0FC9"/>
    <w:rsid w:val="00FB009B"/>
    <w:rsid w:val="00FC2DF0"/>
    <w:rsid w:val="00FD364E"/>
    <w:rsid w:val="00FE3216"/>
    <w:rsid w:val="00FE6CBE"/>
    <w:rsid w:val="00FF3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3F9C48A"/>
  <w15:chartTrackingRefBased/>
  <w15:docId w15:val="{5470EDEC-6810-4F69-9EF5-1595AE0FA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73120A"/>
    <w:pPr>
      <w:spacing w:after="0" w:line="240" w:lineRule="auto"/>
    </w:pPr>
    <w:rPr>
      <w:rFonts w:asciiTheme="majorHAnsi" w:eastAsiaTheme="minorEastAsia" w:hAnsiTheme="majorHAnsi" w:cstheme="majorHAnsi"/>
      <w:sz w:val="24"/>
      <w:lang w:val="de-DE" w:eastAsia="de-D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B86CDD"/>
    <w:pPr>
      <w:keepNext/>
      <w:keepLines/>
      <w:numPr>
        <w:numId w:val="8"/>
      </w:numPr>
      <w:spacing w:before="240" w:after="120"/>
      <w:outlineLvl w:val="0"/>
    </w:pPr>
    <w:rPr>
      <w:rFonts w:eastAsiaTheme="majorEastAsia" w:cstheme="majorBidi"/>
      <w:b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DE5AA5"/>
    <w:pPr>
      <w:keepNext/>
      <w:keepLines/>
      <w:numPr>
        <w:ilvl w:val="1"/>
        <w:numId w:val="8"/>
      </w:numPr>
      <w:spacing w:before="40" w:after="120"/>
      <w:outlineLvl w:val="1"/>
    </w:pPr>
    <w:rPr>
      <w:rFonts w:eastAsiaTheme="majorEastAsia" w:cstheme="majorBidi"/>
      <w:b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B86CDD"/>
    <w:pPr>
      <w:keepNext/>
      <w:keepLines/>
      <w:numPr>
        <w:ilvl w:val="2"/>
        <w:numId w:val="2"/>
      </w:numPr>
      <w:spacing w:before="40" w:after="120"/>
      <w:ind w:left="720" w:hanging="720"/>
      <w:outlineLvl w:val="2"/>
    </w:pPr>
    <w:rPr>
      <w:rFonts w:eastAsiaTheme="majorEastAsia" w:cstheme="majorBidi"/>
      <w:b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2Zchn">
    <w:name w:val="Überschrift 2 Zchn"/>
    <w:basedOn w:val="Absatz-Standardschriftart"/>
    <w:link w:val="berschrift2"/>
    <w:uiPriority w:val="9"/>
    <w:rsid w:val="00DE5AA5"/>
    <w:rPr>
      <w:rFonts w:ascii="Arial" w:eastAsiaTheme="majorEastAsia" w:hAnsi="Arial" w:cstheme="majorBidi"/>
      <w:b/>
      <w:sz w:val="26"/>
      <w:szCs w:val="2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DE5AA5"/>
    <w:rPr>
      <w:rFonts w:ascii="Arial" w:eastAsiaTheme="majorEastAsia" w:hAnsi="Arial" w:cstheme="majorBidi"/>
      <w:b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B86CDD"/>
    <w:rPr>
      <w:rFonts w:ascii="Arial" w:eastAsiaTheme="majorEastAsia" w:hAnsi="Arial" w:cstheme="majorBidi"/>
      <w:b/>
      <w:sz w:val="24"/>
      <w:szCs w:val="24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7A784C"/>
    <w:pPr>
      <w:numPr>
        <w:numId w:val="0"/>
      </w:numPr>
      <w:spacing w:after="0"/>
      <w:outlineLvl w:val="9"/>
    </w:pPr>
    <w:rPr>
      <w:lang w:eastAsia="de-CH"/>
    </w:rPr>
  </w:style>
  <w:style w:type="paragraph" w:styleId="Titel">
    <w:name w:val="Title"/>
    <w:basedOn w:val="Standard"/>
    <w:next w:val="Standard"/>
    <w:link w:val="TitelZchn"/>
    <w:uiPriority w:val="10"/>
    <w:qFormat/>
    <w:rsid w:val="006D5CF1"/>
    <w:pPr>
      <w:contextualSpacing/>
      <w:jc w:val="center"/>
    </w:pPr>
    <w:rPr>
      <w:rFonts w:eastAsiaTheme="majorEastAsia" w:cstheme="majorBidi"/>
      <w:b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D5CF1"/>
    <w:rPr>
      <w:rFonts w:ascii="Arial" w:eastAsiaTheme="majorEastAsia" w:hAnsi="Arial" w:cstheme="majorBidi"/>
      <w:b/>
      <w:spacing w:val="-10"/>
      <w:kern w:val="28"/>
      <w:sz w:val="56"/>
      <w:szCs w:val="56"/>
    </w:rPr>
  </w:style>
  <w:style w:type="paragraph" w:styleId="Kopfzeile">
    <w:name w:val="header"/>
    <w:basedOn w:val="Standard"/>
    <w:link w:val="KopfzeileZchn"/>
    <w:uiPriority w:val="99"/>
    <w:unhideWhenUsed/>
    <w:rsid w:val="006D5CF1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6D5CF1"/>
    <w:rPr>
      <w:rFonts w:ascii="Arial" w:hAnsi="Arial"/>
    </w:rPr>
  </w:style>
  <w:style w:type="paragraph" w:styleId="Fuzeile">
    <w:name w:val="footer"/>
    <w:basedOn w:val="Standard"/>
    <w:link w:val="FuzeileZchn"/>
    <w:unhideWhenUsed/>
    <w:rsid w:val="006D5CF1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6D5CF1"/>
    <w:rPr>
      <w:rFonts w:ascii="Arial" w:hAnsi="Arial"/>
    </w:rPr>
  </w:style>
  <w:style w:type="table" w:customStyle="1" w:styleId="Step-by-Step">
    <w:name w:val="Step-by-Step"/>
    <w:basedOn w:val="NormaleTabelle"/>
    <w:uiPriority w:val="99"/>
    <w:rsid w:val="0073120A"/>
    <w:pPr>
      <w:spacing w:after="0" w:line="240" w:lineRule="auto"/>
    </w:pPr>
    <w:rPr>
      <w:rFonts w:asciiTheme="majorHAnsi" w:hAnsiTheme="majorHAnsi"/>
      <w:szCs w:val="24"/>
      <w:lang w:val="de-DE"/>
    </w:rPr>
    <w:tblPr>
      <w:tblStyleRow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85" w:type="dxa"/>
        <w:bottom w:w="85" w:type="dxa"/>
      </w:tblCellMar>
    </w:tblPr>
    <w:tcPr>
      <w:shd w:val="clear" w:color="auto" w:fill="F2F2F2" w:themeFill="background1" w:themeFillShade="F2"/>
    </w:tcPr>
    <w:tblStylePr w:type="firstRow">
      <w:rPr>
        <w:rFonts w:asciiTheme="majorHAnsi" w:hAnsiTheme="majorHAnsi"/>
        <w:b w:val="0"/>
        <w:i w:val="0"/>
        <w:caps/>
        <w:smallCaps w:val="0"/>
        <w:color w:val="FFFFFF"/>
        <w:sz w:val="22"/>
      </w:rPr>
      <w:tblPr/>
      <w:tcPr>
        <w:shd w:val="clear" w:color="auto" w:fill="ED7D31" w:themeFill="accent2"/>
      </w:tcPr>
    </w:tblStylePr>
    <w:tblStylePr w:type="lastRow">
      <w:tblPr/>
      <w:tcPr>
        <w:shd w:val="clear" w:color="auto" w:fill="D9E2F3" w:themeFill="accent1" w:themeFillTint="33"/>
      </w:tcPr>
    </w:tblStylePr>
    <w:tblStylePr w:type="band1Horz">
      <w:pPr>
        <w:wordWrap/>
        <w:spacing w:beforeLines="0" w:before="0" w:beforeAutospacing="0" w:afterLines="0" w:after="0" w:afterAutospacing="0" w:line="240" w:lineRule="auto"/>
      </w:pPr>
      <w:tblPr/>
      <w:tcPr>
        <w:shd w:val="clear" w:color="auto" w:fill="F2F2F2" w:themeFill="background1" w:themeFillShade="F2"/>
      </w:tcPr>
    </w:tblStylePr>
    <w:tblStylePr w:type="band2Horz">
      <w:pPr>
        <w:wordWrap/>
        <w:spacing w:beforeLines="0" w:before="0" w:beforeAutospacing="0" w:afterLines="0" w:after="0" w:afterAutospacing="0" w:line="240" w:lineRule="auto"/>
      </w:pPr>
      <w:tblPr/>
      <w:tcPr>
        <w:shd w:val="clear" w:color="auto" w:fill="F2F2F2" w:themeFill="background1" w:themeFillShade="F2"/>
      </w:tcPr>
    </w:tblStylePr>
  </w:style>
  <w:style w:type="paragraph" w:styleId="Listenabsatz">
    <w:name w:val="List Paragraph"/>
    <w:basedOn w:val="Standard"/>
    <w:uiPriority w:val="34"/>
    <w:qFormat/>
    <w:rsid w:val="00BB62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s://dreierag.sharepoint.com/sites/OfficeVorlagen/Office%20Vorlagen/Leere%20Dokumentenvorlage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48584147CE8793499E8E174F3C8D8332" ma:contentTypeVersion="0" ma:contentTypeDescription="Ein neues Dokument erstellen." ma:contentTypeScope="" ma:versionID="4b7b31544a657d93e01cd4d2e6a4412c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64bd91030dd2cd3052693ebd8aef66f0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8F2D2EF-33C0-410F-AE4A-659EB51BF57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21D6018-96F9-4AF7-A46E-9E38660E115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8D2B7AD-BF8E-4045-8B14-8C5CD8B317E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Leere%20Dokumentenvorlage</Template>
  <TotalTime>0</TotalTime>
  <Pages>1</Pages>
  <Words>71</Words>
  <Characters>454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 Matteo, Marcello</dc:creator>
  <cp:keywords/>
  <dc:description/>
  <cp:lastModifiedBy>De Matteo, Marcello</cp:lastModifiedBy>
  <cp:revision>3</cp:revision>
  <cp:lastPrinted>2021-10-20T05:42:00Z</cp:lastPrinted>
  <dcterms:created xsi:type="dcterms:W3CDTF">2026-06-05T07:15:00Z</dcterms:created>
  <dcterms:modified xsi:type="dcterms:W3CDTF">2026-06-05T07:38:00Z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0x01010048584147CE8793499E8E174F3C8D8332</vt:lpwstr>
  </property>
</Properties>
</file>